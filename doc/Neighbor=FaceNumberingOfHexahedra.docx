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A187" w14:textId="108D8197" w:rsidR="007B164A" w:rsidRPr="007B164A" w:rsidRDefault="007B164A" w:rsidP="007B164A">
      <w:pPr>
        <w:pStyle w:val="Heading1"/>
      </w:pPr>
      <w:proofErr w:type="spellStart"/>
      <w:r>
        <w:t>Neighbor</w:t>
      </w:r>
      <w:proofErr w:type="spellEnd"/>
      <w:r>
        <w:t xml:space="preserve">-numbering conventions for Hexahedra </w:t>
      </w:r>
    </w:p>
    <w:p w14:paraId="0951992A" w14:textId="77777777" w:rsidR="007B164A" w:rsidRDefault="007B164A" w:rsidP="007B164A"/>
    <w:p w14:paraId="18D71A50" w14:textId="77777777" w:rsidR="007B164A" w:rsidRDefault="007B164A" w:rsidP="007B164A">
      <w:pPr>
        <w:rPr>
          <w:b/>
          <w:bCs/>
        </w:rPr>
      </w:pPr>
      <w:r w:rsidRPr="007B164A">
        <w:rPr>
          <w:b/>
          <w:bCs/>
        </w:rPr>
        <w:t>ANSYS</w:t>
      </w:r>
      <w:r>
        <w:rPr>
          <w:b/>
          <w:bCs/>
        </w:rPr>
        <w:t xml:space="preserve"> (and </w:t>
      </w:r>
      <w:proofErr w:type="spellStart"/>
      <w:r>
        <w:rPr>
          <w:b/>
          <w:bCs/>
        </w:rPr>
        <w:t>OpenCSMP</w:t>
      </w:r>
      <w:proofErr w:type="spellEnd"/>
      <w:r>
        <w:rPr>
          <w:b/>
          <w:bCs/>
        </w:rPr>
        <w:t xml:space="preserve">) – the faces of a hexahedron are </w:t>
      </w:r>
    </w:p>
    <w:p w14:paraId="7BFF7FFA" w14:textId="76E70C7D" w:rsidR="007B164A" w:rsidRPr="007B164A" w:rsidRDefault="007B164A" w:rsidP="007B164A">
      <w:pPr>
        <w:rPr>
          <w:b/>
          <w:bCs/>
        </w:rPr>
      </w:pPr>
      <w:r w:rsidRPr="007B164A">
        <w:t>BOTTOM,</w:t>
      </w:r>
      <w:r>
        <w:t xml:space="preserve"> </w:t>
      </w:r>
      <w:r w:rsidRPr="007B164A">
        <w:t>FRONT,</w:t>
      </w:r>
      <w:r>
        <w:t xml:space="preserve"> </w:t>
      </w:r>
      <w:r w:rsidRPr="007B164A">
        <w:t>RIGHT,</w:t>
      </w:r>
      <w:r>
        <w:t xml:space="preserve"> </w:t>
      </w:r>
      <w:r w:rsidRPr="007B164A">
        <w:t>BACK,</w:t>
      </w:r>
      <w:r>
        <w:t xml:space="preserve"> </w:t>
      </w:r>
      <w:r w:rsidRPr="007B164A">
        <w:t>LEFT,</w:t>
      </w:r>
      <w:r>
        <w:t xml:space="preserve"> </w:t>
      </w:r>
      <w:r w:rsidRPr="007B164A">
        <w:t>TOP </w:t>
      </w:r>
    </w:p>
    <w:p w14:paraId="6119A37D" w14:textId="1A6DA92A" w:rsidR="007B164A" w:rsidRPr="007B164A" w:rsidRDefault="007B164A" w:rsidP="007B164A">
      <w:r w:rsidRPr="007B164A">
        <w:t> </w:t>
      </w:r>
    </w:p>
    <w:p w14:paraId="0BFEDA10" w14:textId="6BA71802" w:rsidR="007B164A" w:rsidRPr="007B164A" w:rsidRDefault="007B164A" w:rsidP="007B164A">
      <w:r w:rsidRPr="007B164A">
        <w:fldChar w:fldCharType="begin"/>
      </w:r>
      <w:r w:rsidRPr="007B164A">
        <w:instrText xml:space="preserve"> INCLUDEPICTURE "/Users/smatthai/Library/Group Containers/UBF8T346G9.ms/WebArchiveCopyPasteTempFiles/com.microsoft.Word/cid132709*image002.png@01DAD775.E1C7E3D0" \* MERGEFORMATINET </w:instrText>
      </w:r>
      <w:r w:rsidRPr="007B164A">
        <w:fldChar w:fldCharType="separate"/>
      </w:r>
      <w:r w:rsidRPr="007B164A">
        <w:drawing>
          <wp:inline distT="0" distB="0" distL="0" distR="0" wp14:anchorId="3977390F" wp14:editId="2D0E1DA3">
            <wp:extent cx="5731510" cy="3250565"/>
            <wp:effectExtent l="0" t="0" r="0" b="635"/>
            <wp:docPr id="1522260396" name="Picture 2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0396" name="Picture 2" descr="A screenshot of a math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4A">
        <w:fldChar w:fldCharType="end"/>
      </w:r>
    </w:p>
    <w:p w14:paraId="4B005973" w14:textId="77777777" w:rsidR="007B164A" w:rsidRPr="007B164A" w:rsidRDefault="007B164A" w:rsidP="007B164A">
      <w:r w:rsidRPr="007B164A">
        <w:t> </w:t>
      </w:r>
    </w:p>
    <w:p w14:paraId="4B375D4A" w14:textId="77777777" w:rsidR="007B164A" w:rsidRDefault="007B164A" w:rsidP="007B164A"/>
    <w:p w14:paraId="3D5B615D" w14:textId="22525252" w:rsidR="007B164A" w:rsidRDefault="007B164A" w:rsidP="007B164A">
      <w:r>
        <w:t>This analysis of cell neighbours</w:t>
      </w:r>
      <w:r w:rsidRPr="007B164A">
        <w:t xml:space="preserve"> clarifies that CSMP’s conventions match those in ANSYS</w:t>
      </w:r>
      <w:r>
        <w:t xml:space="preserve">, </w:t>
      </w:r>
      <w:r w:rsidRPr="007B164A">
        <w:t>but that the ‘</w:t>
      </w:r>
      <w:proofErr w:type="spellStart"/>
      <w:r w:rsidRPr="007B164A">
        <w:t>pfverts</w:t>
      </w:r>
      <w:proofErr w:type="spellEnd"/>
      <w:r w:rsidRPr="007B164A">
        <w:t>’ output from ANSYS to CS</w:t>
      </w:r>
      <w:r>
        <w:t>P</w:t>
      </w:r>
      <w:r w:rsidRPr="007B164A">
        <w:t xml:space="preserve"> is broken, not only </w:t>
      </w:r>
      <w:proofErr w:type="spellStart"/>
      <w:r w:rsidRPr="007B164A">
        <w:t>w.r.t.</w:t>
      </w:r>
      <w:proofErr w:type="spellEnd"/>
      <w:r w:rsidRPr="007B164A">
        <w:t>  the number of entries in the array,</w:t>
      </w:r>
      <w:r>
        <w:t xml:space="preserve"> </w:t>
      </w:r>
      <w:r w:rsidRPr="007B164A">
        <w:t>but also in terms of its content.</w:t>
      </w:r>
    </w:p>
    <w:p w14:paraId="1094A57D" w14:textId="77777777" w:rsidR="007B164A" w:rsidRPr="007B164A" w:rsidRDefault="007B164A" w:rsidP="007B164A"/>
    <w:p w14:paraId="6A08B64F" w14:textId="77777777" w:rsidR="007B164A" w:rsidRDefault="007B164A" w:rsidP="007B164A">
      <w:r>
        <w:t>Use</w:t>
      </w:r>
      <w:r w:rsidRPr="007B164A">
        <w:t xml:space="preserve"> </w:t>
      </w:r>
      <w:proofErr w:type="spellStart"/>
      <w:proofErr w:type="gramStart"/>
      <w:r w:rsidRPr="007B164A">
        <w:t>VData</w:t>
      </w:r>
      <w:proofErr w:type="spellEnd"/>
      <w:r w:rsidRPr="007B164A">
        <w:t>::</w:t>
      </w:r>
      <w:proofErr w:type="gramEnd"/>
      <w:r w:rsidRPr="007B164A">
        <w:t xml:space="preserve">EstablishNeighborConnectivity3D() </w:t>
      </w:r>
    </w:p>
    <w:p w14:paraId="1C3F52D1" w14:textId="77777777" w:rsidR="007B164A" w:rsidRDefault="007B164A" w:rsidP="007B164A"/>
    <w:p w14:paraId="6C96E1E3" w14:textId="25592DB2" w:rsidR="007B164A" w:rsidRPr="007B164A" w:rsidRDefault="007B164A" w:rsidP="007B164A">
      <w:r>
        <w:t xml:space="preserve">Or the </w:t>
      </w:r>
      <w:proofErr w:type="spellStart"/>
      <w:r>
        <w:t>BuildConnectivity</w:t>
      </w:r>
      <w:proofErr w:type="spellEnd"/>
      <w:r>
        <w:t xml:space="preserve">&lt;dim&gt; in the </w:t>
      </w:r>
      <w:proofErr w:type="spellStart"/>
      <w:r>
        <w:t>MeshManager</w:t>
      </w:r>
      <w:proofErr w:type="spellEnd"/>
      <w:r>
        <w:t xml:space="preserve"> </w:t>
      </w:r>
      <w:r w:rsidRPr="007B164A">
        <w:t>in</w:t>
      </w:r>
      <w:r>
        <w:t>side of</w:t>
      </w:r>
      <w:r w:rsidRPr="007B164A">
        <w:t xml:space="preserve"> CSMP</w:t>
      </w:r>
      <w:r>
        <w:t xml:space="preserve"> to </w:t>
      </w:r>
      <w:r w:rsidRPr="007B164A">
        <w:t>recreate the correct numbering</w:t>
      </w:r>
      <w:r>
        <w:t>. This is important! – else the</w:t>
      </w:r>
      <w:r w:rsidRPr="007B164A">
        <w:t xml:space="preserve"> faces and face node</w:t>
      </w:r>
      <w:r>
        <w:t xml:space="preserve"> numbers will not</w:t>
      </w:r>
      <w:r w:rsidRPr="007B164A">
        <w:t xml:space="preserve"> match.</w:t>
      </w:r>
    </w:p>
    <w:p w14:paraId="7364A664" w14:textId="77777777" w:rsidR="007B164A" w:rsidRPr="007B164A" w:rsidRDefault="007B164A" w:rsidP="007B164A">
      <w:r w:rsidRPr="007B164A">
        <w:t> </w:t>
      </w:r>
    </w:p>
    <w:p w14:paraId="77503DF0" w14:textId="21BFD9CC" w:rsidR="007B164A" w:rsidRPr="007B164A" w:rsidRDefault="007B164A" w:rsidP="007B164A">
      <w:r>
        <w:t>Note the</w:t>
      </w:r>
      <w:r w:rsidRPr="007B164A">
        <w:t xml:space="preserve"> difference to Eclipse where corner-point cells are defined </w:t>
      </w:r>
    </w:p>
    <w:p w14:paraId="5C652AE1" w14:textId="77777777" w:rsidR="007B164A" w:rsidRPr="007B164A" w:rsidRDefault="007B164A" w:rsidP="007B164A">
      <w:r w:rsidRPr="007B164A">
        <w:t> </w:t>
      </w:r>
    </w:p>
    <w:p w14:paraId="302ADBF8" w14:textId="77777777" w:rsidR="007B164A" w:rsidRPr="007B164A" w:rsidRDefault="007B164A" w:rsidP="007B164A">
      <w:hyperlink r:id="rId5" w:tooltip="https://en.wikipedia.org/wiki/Corner-point_grid" w:history="1">
        <w:r w:rsidRPr="007B164A">
          <w:rPr>
            <w:rStyle w:val="Hyperlink"/>
          </w:rPr>
          <w:t>https://en.wikipedia.org/wiki/Corner-point_grid</w:t>
        </w:r>
      </w:hyperlink>
    </w:p>
    <w:p w14:paraId="774597F3" w14:textId="77777777" w:rsidR="007B164A" w:rsidRPr="007B164A" w:rsidRDefault="007B164A" w:rsidP="007B164A">
      <w:r w:rsidRPr="007B164A">
        <w:t> </w:t>
      </w:r>
    </w:p>
    <w:p w14:paraId="43E343D5" w14:textId="77777777" w:rsidR="007B164A" w:rsidRPr="007B164A" w:rsidRDefault="007B164A" w:rsidP="007B164A">
      <w:r w:rsidRPr="007B164A">
        <w:t xml:space="preserve">and the face numbering seems to be determined by the grid axes, </w:t>
      </w:r>
      <w:proofErr w:type="spellStart"/>
      <w:r w:rsidRPr="007B164A">
        <w:t>ie</w:t>
      </w:r>
      <w:proofErr w:type="spellEnd"/>
      <w:r w:rsidRPr="007B164A">
        <w:t>.,</w:t>
      </w:r>
    </w:p>
    <w:p w14:paraId="00AE1448" w14:textId="77777777" w:rsidR="007B164A" w:rsidRPr="007B164A" w:rsidRDefault="007B164A" w:rsidP="007B164A">
      <w:r w:rsidRPr="007B164A">
        <w:t> </w:t>
      </w:r>
    </w:p>
    <w:p w14:paraId="314CAFBA" w14:textId="2CAC4581" w:rsidR="007B164A" w:rsidRPr="007B164A" w:rsidRDefault="007B164A" w:rsidP="007B164A">
      <w:r w:rsidRPr="007B164A">
        <w:t>LEFT,</w:t>
      </w:r>
      <w:r>
        <w:t xml:space="preserve"> </w:t>
      </w:r>
      <w:r w:rsidRPr="007B164A">
        <w:t>RIGHT,</w:t>
      </w:r>
      <w:r>
        <w:t xml:space="preserve"> </w:t>
      </w:r>
      <w:r w:rsidRPr="007B164A">
        <w:t>FRONT,</w:t>
      </w:r>
      <w:r>
        <w:t xml:space="preserve"> </w:t>
      </w:r>
      <w:r w:rsidRPr="007B164A">
        <w:t>BACK,</w:t>
      </w:r>
      <w:r>
        <w:t xml:space="preserve"> </w:t>
      </w:r>
      <w:r w:rsidRPr="007B164A">
        <w:t>TOP,</w:t>
      </w:r>
      <w:r>
        <w:t xml:space="preserve"> </w:t>
      </w:r>
      <w:r w:rsidRPr="007B164A">
        <w:t>BOTTOM </w:t>
      </w:r>
    </w:p>
    <w:p w14:paraId="65FE346E" w14:textId="77777777" w:rsidR="007B164A" w:rsidRPr="007B164A" w:rsidRDefault="007B164A" w:rsidP="007B164A">
      <w:r w:rsidRPr="007B164A">
        <w:t> </w:t>
      </w:r>
    </w:p>
    <w:p w14:paraId="642E5EB3" w14:textId="77777777" w:rsidR="007B164A" w:rsidRPr="007B164A" w:rsidRDefault="007B164A" w:rsidP="007B164A">
      <w:r w:rsidRPr="007B164A">
        <w:t>as opposed to </w:t>
      </w:r>
    </w:p>
    <w:p w14:paraId="61F3EF7D" w14:textId="77777777" w:rsidR="007B164A" w:rsidRPr="007B164A" w:rsidRDefault="007B164A" w:rsidP="007B164A">
      <w:r w:rsidRPr="007B164A">
        <w:t> </w:t>
      </w:r>
    </w:p>
    <w:p w14:paraId="66376EEA" w14:textId="50D349C7" w:rsidR="007B164A" w:rsidRPr="007B164A" w:rsidRDefault="007B164A" w:rsidP="007B164A">
      <w:r w:rsidRPr="007B164A">
        <w:t>BOTTOM,</w:t>
      </w:r>
      <w:r>
        <w:t xml:space="preserve"> </w:t>
      </w:r>
      <w:r w:rsidRPr="007B164A">
        <w:t>FRONT,</w:t>
      </w:r>
      <w:r>
        <w:t xml:space="preserve"> </w:t>
      </w:r>
      <w:r w:rsidRPr="007B164A">
        <w:t>RIGHT,</w:t>
      </w:r>
      <w:r>
        <w:t xml:space="preserve"> </w:t>
      </w:r>
      <w:r w:rsidRPr="007B164A">
        <w:t>BACK,</w:t>
      </w:r>
      <w:r>
        <w:t xml:space="preserve"> </w:t>
      </w:r>
      <w:r w:rsidRPr="007B164A">
        <w:t>LEFT,</w:t>
      </w:r>
      <w:r>
        <w:t xml:space="preserve"> </w:t>
      </w:r>
      <w:proofErr w:type="gramStart"/>
      <w:r w:rsidRPr="007B164A">
        <w:t>TOP  as</w:t>
      </w:r>
      <w:proofErr w:type="gramEnd"/>
      <w:r w:rsidRPr="007B164A">
        <w:t xml:space="preserve"> you showed for ANSYS.</w:t>
      </w:r>
    </w:p>
    <w:p w14:paraId="77A70569" w14:textId="77777777" w:rsidR="007B164A" w:rsidRPr="007B164A" w:rsidRDefault="007B164A" w:rsidP="007B164A">
      <w:r w:rsidRPr="007B164A">
        <w:t> </w:t>
      </w:r>
    </w:p>
    <w:p w14:paraId="7643BAED" w14:textId="2AEE9022" w:rsidR="007B164A" w:rsidRPr="007B164A" w:rsidRDefault="007B164A" w:rsidP="007B164A">
      <w:r w:rsidRPr="007B164A">
        <w:lastRenderedPageBreak/>
        <w:t xml:space="preserve">In </w:t>
      </w:r>
      <w:r w:rsidR="0078708B">
        <w:t>a</w:t>
      </w:r>
      <w:r w:rsidRPr="007B164A">
        <w:t xml:space="preserve"> wider sense Corner Point Grids are related to finite element meshes </w:t>
      </w:r>
      <w:r w:rsidR="0078708B">
        <w:t xml:space="preserve">as described </w:t>
      </w:r>
      <w:r w:rsidRPr="007B164A">
        <w:t>by Wang &amp; Bauer 2016.</w:t>
      </w:r>
      <w:r w:rsidR="0078708B">
        <w:t xml:space="preserve"> This description is incomplete. </w:t>
      </w:r>
      <w:r w:rsidRPr="007B164A">
        <w:br/>
      </w:r>
      <w:r w:rsidR="0078708B">
        <w:t>I</w:t>
      </w:r>
      <w:r w:rsidRPr="007B164A">
        <w:t>t does not give any numbering.</w:t>
      </w:r>
    </w:p>
    <w:p w14:paraId="1F67043F" w14:textId="77777777" w:rsidR="007B164A" w:rsidRPr="007B164A" w:rsidRDefault="007B164A" w:rsidP="007B164A">
      <w:r w:rsidRPr="007B164A">
        <w:t> </w:t>
      </w:r>
    </w:p>
    <w:p w14:paraId="4E1A98D0" w14:textId="77777777" w:rsidR="007B164A" w:rsidRPr="007B164A" w:rsidRDefault="007B164A" w:rsidP="007B164A">
      <w:r w:rsidRPr="007B164A">
        <w:fldChar w:fldCharType="begin"/>
      </w:r>
      <w:r w:rsidRPr="007B164A">
        <w:instrText xml:space="preserve"> INCLUDEPICTURE "/Users/smatthai/Library/Group Containers/UBF8T346G9.ms/WebArchiveCopyPasteTempFiles/com.microsoft.Word/cid132709*image001.png@01DAD775.E1C7E3D0" \* MERGEFORMATINET </w:instrText>
      </w:r>
      <w:r w:rsidRPr="007B164A">
        <w:fldChar w:fldCharType="separate"/>
      </w:r>
      <w:r w:rsidRPr="007B164A">
        <w:drawing>
          <wp:inline distT="0" distB="0" distL="0" distR="0" wp14:anchorId="4EB98990" wp14:editId="3EDF3D0B">
            <wp:extent cx="5731510" cy="4243705"/>
            <wp:effectExtent l="0" t="0" r="0" b="0"/>
            <wp:docPr id="952674973" name="Picture 3" descr="Converting schemes between a corner point grid and a FE mesh. Red solid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erting schemes between a corner point grid and a FE mesh. Red solid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4A">
        <w:fldChar w:fldCharType="end"/>
      </w:r>
    </w:p>
    <w:p w14:paraId="6D6538AE" w14:textId="77777777" w:rsidR="007B164A" w:rsidRPr="007B164A" w:rsidRDefault="007B164A" w:rsidP="007B164A">
      <w:r w:rsidRPr="007B164A">
        <w:t> </w:t>
      </w:r>
    </w:p>
    <w:p w14:paraId="5F3C523C" w14:textId="77777777" w:rsidR="007B164A" w:rsidRPr="007B164A" w:rsidRDefault="007B164A" w:rsidP="007B164A">
      <w:r w:rsidRPr="007B164A">
        <w:t> </w:t>
      </w:r>
    </w:p>
    <w:p w14:paraId="282BBEB6" w14:textId="77777777" w:rsidR="007B164A" w:rsidRPr="007B164A" w:rsidRDefault="007B164A" w:rsidP="007B164A">
      <w:r w:rsidRPr="007B164A">
        <w:rPr>
          <w:b/>
          <w:bCs/>
        </w:rPr>
        <w:t>From: </w:t>
      </w:r>
      <w:r w:rsidRPr="007B164A">
        <w:t>Cuong Ma Bong &lt;</w:t>
      </w:r>
      <w:hyperlink r:id="rId7" w:tooltip="mailto:cuongb@student.unimelb.edu.au" w:history="1">
        <w:r w:rsidRPr="007B164A">
          <w:rPr>
            <w:rStyle w:val="Hyperlink"/>
          </w:rPr>
          <w:t>cuongb@student.unimelb.edu.au</w:t>
        </w:r>
      </w:hyperlink>
      <w:r w:rsidRPr="007B164A">
        <w:t>&gt;</w:t>
      </w:r>
      <w:r w:rsidRPr="007B164A">
        <w:br/>
      </w:r>
      <w:r w:rsidRPr="007B164A">
        <w:rPr>
          <w:b/>
          <w:bCs/>
        </w:rPr>
        <w:t>Date: </w:t>
      </w:r>
      <w:r w:rsidRPr="007B164A">
        <w:t>Tuesday 16 July 2024 at 00:45</w:t>
      </w:r>
      <w:r w:rsidRPr="007B164A">
        <w:br/>
      </w:r>
      <w:r w:rsidRPr="007B164A">
        <w:rPr>
          <w:b/>
          <w:bCs/>
        </w:rPr>
        <w:t>To: </w:t>
      </w:r>
      <w:r w:rsidRPr="007B164A">
        <w:t xml:space="preserve">Stephan </w:t>
      </w:r>
      <w:proofErr w:type="spellStart"/>
      <w:r w:rsidRPr="007B164A">
        <w:t>Matthai</w:t>
      </w:r>
      <w:proofErr w:type="spellEnd"/>
      <w:r w:rsidRPr="007B164A">
        <w:t xml:space="preserve"> &lt;</w:t>
      </w:r>
      <w:hyperlink r:id="rId8" w:tooltip="mailto:stephan.matthai@unimelb.edu.au" w:history="1">
        <w:r w:rsidRPr="007B164A">
          <w:rPr>
            <w:rStyle w:val="Hyperlink"/>
          </w:rPr>
          <w:t>stephan.matthai@unimelb.edu.au</w:t>
        </w:r>
      </w:hyperlink>
      <w:r w:rsidRPr="007B164A">
        <w:t>&gt;</w:t>
      </w:r>
      <w:r w:rsidRPr="007B164A">
        <w:br/>
      </w:r>
      <w:r w:rsidRPr="007B164A">
        <w:rPr>
          <w:b/>
          <w:bCs/>
        </w:rPr>
        <w:t>Subject: </w:t>
      </w:r>
      <w:r w:rsidRPr="007B164A">
        <w:t>Re: Face numbering of elements in ANSYS</w:t>
      </w:r>
    </w:p>
    <w:p w14:paraId="314009B6" w14:textId="77777777" w:rsidR="007B164A" w:rsidRPr="007B164A" w:rsidRDefault="007B164A" w:rsidP="007B164A">
      <w:r w:rsidRPr="007B164A">
        <w:t> </w:t>
      </w:r>
    </w:p>
    <w:p w14:paraId="00C14A70" w14:textId="77777777" w:rsidR="007B164A" w:rsidRPr="007B164A" w:rsidRDefault="007B164A" w:rsidP="007B164A">
      <w:r w:rsidRPr="007B164A">
        <w:t xml:space="preserve">Dear Prof. </w:t>
      </w:r>
      <w:proofErr w:type="spellStart"/>
      <w:r w:rsidRPr="007B164A">
        <w:t>Matthai</w:t>
      </w:r>
      <w:proofErr w:type="spellEnd"/>
      <w:r w:rsidRPr="007B164A">
        <w:t>,</w:t>
      </w:r>
    </w:p>
    <w:p w14:paraId="12514A76" w14:textId="77777777" w:rsidR="007B164A" w:rsidRPr="007B164A" w:rsidRDefault="007B164A" w:rsidP="007B164A">
      <w:r w:rsidRPr="007B164A">
        <w:t> </w:t>
      </w:r>
    </w:p>
    <w:p w14:paraId="53A244F1" w14:textId="77777777" w:rsidR="007B164A" w:rsidRPr="007B164A" w:rsidRDefault="007B164A" w:rsidP="007B164A">
      <w:r w:rsidRPr="007B164A">
        <w:t>Thank you for your explanation. </w:t>
      </w:r>
    </w:p>
    <w:p w14:paraId="133BC01C" w14:textId="77777777" w:rsidR="007B164A" w:rsidRPr="007B164A" w:rsidRDefault="007B164A" w:rsidP="007B164A">
      <w:r w:rsidRPr="007B164A">
        <w:t> </w:t>
      </w:r>
    </w:p>
    <w:p w14:paraId="7645B947" w14:textId="77777777" w:rsidR="007B164A" w:rsidRPr="007B164A" w:rsidRDefault="007B164A" w:rsidP="007B164A">
      <w:r w:rsidRPr="007B164A">
        <w:t>I fell into it for hours, trying to mesh the box in different ways but could not link the output .</w:t>
      </w:r>
      <w:proofErr w:type="spellStart"/>
      <w:r w:rsidRPr="007B164A">
        <w:t>dat</w:t>
      </w:r>
      <w:proofErr w:type="spellEnd"/>
      <w:r w:rsidRPr="007B164A">
        <w:t xml:space="preserve"> and ICEM mesh files. I wonder whether the numbering is different for the two - The same issue was reported with Ansys Fluent &amp; ICEM as I found on the Internet. Here is the mesh info I got after blocking:</w:t>
      </w:r>
    </w:p>
    <w:p w14:paraId="6BE1C117" w14:textId="77777777" w:rsidR="007B164A" w:rsidRPr="007B164A" w:rsidRDefault="007B164A" w:rsidP="007B164A">
      <w:r w:rsidRPr="007B164A">
        <w:t> </w:t>
      </w:r>
    </w:p>
    <w:p w14:paraId="520EBAB4" w14:textId="77777777" w:rsidR="007B164A" w:rsidRDefault="007B164A" w:rsidP="007B164A"/>
    <w:p w14:paraId="67746F1C" w14:textId="2602BCB9" w:rsidR="007B164A" w:rsidRPr="007B164A" w:rsidRDefault="007B164A" w:rsidP="007B164A">
      <w:r w:rsidRPr="007B164A">
        <w:t>Hope that we can discuss this so I can understand more. Thank you for your time.</w:t>
      </w:r>
    </w:p>
    <w:p w14:paraId="78D7794F" w14:textId="77777777" w:rsidR="007B164A" w:rsidRPr="007B164A" w:rsidRDefault="007B164A" w:rsidP="007B164A">
      <w:r w:rsidRPr="007B164A">
        <w:t> </w:t>
      </w:r>
    </w:p>
    <w:p w14:paraId="7D55BA5D" w14:textId="77777777" w:rsidR="007B164A" w:rsidRPr="007B164A" w:rsidRDefault="007B164A" w:rsidP="007B164A">
      <w:r w:rsidRPr="007B164A">
        <w:t>Kind regards,</w:t>
      </w:r>
    </w:p>
    <w:p w14:paraId="5CDB8CED" w14:textId="77777777" w:rsidR="007B164A" w:rsidRPr="007B164A" w:rsidRDefault="007B164A" w:rsidP="007B164A">
      <w:r w:rsidRPr="007B164A">
        <w:lastRenderedPageBreak/>
        <w:t>Cuong Bui</w:t>
      </w:r>
    </w:p>
    <w:p w14:paraId="6DBA45C6" w14:textId="77777777" w:rsidR="007B164A" w:rsidRPr="007B164A" w:rsidRDefault="007B164A" w:rsidP="007B164A">
      <w:r w:rsidRPr="007B164A">
        <w:t> </w:t>
      </w:r>
    </w:p>
    <w:p w14:paraId="1E13A96E" w14:textId="77777777" w:rsidR="007B164A" w:rsidRPr="007B164A" w:rsidRDefault="007B164A" w:rsidP="007B164A">
      <w:r w:rsidRPr="007B164A">
        <w:t>On Tue, Jul 16, 2024 at 11:44</w:t>
      </w:r>
      <w:r w:rsidRPr="007B164A">
        <w:rPr>
          <w:rFonts w:ascii="Arial" w:hAnsi="Arial" w:cs="Arial"/>
        </w:rPr>
        <w:t> </w:t>
      </w:r>
      <w:r w:rsidRPr="007B164A">
        <w:t xml:space="preserve">AM Stephan </w:t>
      </w:r>
      <w:proofErr w:type="spellStart"/>
      <w:r w:rsidRPr="007B164A">
        <w:t>Matthai</w:t>
      </w:r>
      <w:proofErr w:type="spellEnd"/>
      <w:r w:rsidRPr="007B164A">
        <w:t xml:space="preserve"> &lt;</w:t>
      </w:r>
      <w:hyperlink r:id="rId9" w:tooltip="mailto:stephan.matthai@unimelb.edu.au" w:history="1">
        <w:r w:rsidRPr="007B164A">
          <w:rPr>
            <w:rStyle w:val="Hyperlink"/>
          </w:rPr>
          <w:t>stephan.matthai@unimelb.edu.au</w:t>
        </w:r>
      </w:hyperlink>
      <w:r w:rsidRPr="007B164A">
        <w:t>&gt; wrote:</w:t>
      </w:r>
    </w:p>
    <w:p w14:paraId="73579509" w14:textId="77777777" w:rsidR="007B164A" w:rsidRPr="007B164A" w:rsidRDefault="007B164A" w:rsidP="007B164A">
      <w:r w:rsidRPr="007B164A">
        <w:t xml:space="preserve">As said in the last message, each element has 6 </w:t>
      </w:r>
      <w:proofErr w:type="spellStart"/>
      <w:r w:rsidRPr="007B164A">
        <w:t>nbors</w:t>
      </w:r>
      <w:proofErr w:type="spellEnd"/>
      <w:r w:rsidRPr="007B164A">
        <w:t>.</w:t>
      </w:r>
    </w:p>
    <w:p w14:paraId="01FD5D54" w14:textId="77777777" w:rsidR="007B164A" w:rsidRPr="007B164A" w:rsidRDefault="007B164A" w:rsidP="007B164A">
      <w:r w:rsidRPr="007B164A">
        <w:t>The line break after 10 entries is just for readability.</w:t>
      </w:r>
    </w:p>
    <w:p w14:paraId="6FF217EF" w14:textId="77777777" w:rsidR="007B164A" w:rsidRPr="007B164A" w:rsidRDefault="007B164A" w:rsidP="007B164A">
      <w:r w:rsidRPr="007B164A">
        <w:t>The numbers should be the element numbers, but it seems that your model </w:t>
      </w:r>
    </w:p>
    <w:p w14:paraId="358D236A" w14:textId="77777777" w:rsidR="007B164A" w:rsidRPr="007B164A" w:rsidRDefault="007B164A" w:rsidP="007B164A">
      <w:r w:rsidRPr="007B164A">
        <w:t>more than 1000 elements.</w:t>
      </w:r>
    </w:p>
    <w:p w14:paraId="02946005" w14:textId="77777777" w:rsidR="007B164A" w:rsidRPr="007B164A" w:rsidRDefault="007B164A" w:rsidP="007B164A">
      <w:r w:rsidRPr="007B164A">
        <w:t>I would suggest that you make one with 27 elements only. </w:t>
      </w:r>
    </w:p>
    <w:p w14:paraId="11345060" w14:textId="77777777" w:rsidR="007B164A" w:rsidRPr="007B164A" w:rsidRDefault="007B164A" w:rsidP="007B164A">
      <w:r w:rsidRPr="007B164A">
        <w:t xml:space="preserve">This way the cell in the middle has all its </w:t>
      </w:r>
      <w:proofErr w:type="spellStart"/>
      <w:r w:rsidRPr="007B164A">
        <w:t>neighbors</w:t>
      </w:r>
      <w:proofErr w:type="spellEnd"/>
      <w:r w:rsidRPr="007B164A">
        <w:t>.</w:t>
      </w:r>
    </w:p>
    <w:p w14:paraId="1EFC1AF7" w14:textId="77777777" w:rsidR="007B164A" w:rsidRPr="007B164A" w:rsidRDefault="007B164A" w:rsidP="007B164A">
      <w:r w:rsidRPr="007B164A">
        <w:t> </w:t>
      </w:r>
    </w:p>
    <w:p w14:paraId="48A34707" w14:textId="77777777" w:rsidR="007B164A" w:rsidRPr="007B164A" w:rsidRDefault="007B164A" w:rsidP="007B164A">
      <w:r w:rsidRPr="007B164A">
        <w:t> </w:t>
      </w:r>
    </w:p>
    <w:p w14:paraId="3AE8B474" w14:textId="77777777" w:rsidR="007B164A" w:rsidRPr="007B164A" w:rsidRDefault="007B164A" w:rsidP="007B164A">
      <w:r w:rsidRPr="007B164A">
        <w:t> </w:t>
      </w:r>
    </w:p>
    <w:p w14:paraId="0C5FA8F9" w14:textId="77777777" w:rsidR="007B164A" w:rsidRPr="007B164A" w:rsidRDefault="007B164A" w:rsidP="007B164A">
      <w:r w:rsidRPr="007B164A">
        <w:rPr>
          <w:b/>
          <w:bCs/>
        </w:rPr>
        <w:t>From: </w:t>
      </w:r>
      <w:r w:rsidRPr="007B164A">
        <w:t>Cuong Ma Bong &lt;</w:t>
      </w:r>
      <w:hyperlink r:id="rId10" w:tgtFrame="_blank" w:tooltip="mailto:cuongb@student.unimelb.edu.au" w:history="1">
        <w:r w:rsidRPr="007B164A">
          <w:rPr>
            <w:rStyle w:val="Hyperlink"/>
          </w:rPr>
          <w:t>cuongb@student.unimelb.edu.au</w:t>
        </w:r>
      </w:hyperlink>
      <w:r w:rsidRPr="007B164A">
        <w:t>&gt;</w:t>
      </w:r>
      <w:r w:rsidRPr="007B164A">
        <w:br/>
      </w:r>
      <w:r w:rsidRPr="007B164A">
        <w:rPr>
          <w:b/>
          <w:bCs/>
        </w:rPr>
        <w:t>Date: </w:t>
      </w:r>
      <w:r w:rsidRPr="007B164A">
        <w:t>Monday 15 July 2024 at 21:00</w:t>
      </w:r>
      <w:r w:rsidRPr="007B164A">
        <w:br/>
      </w:r>
      <w:r w:rsidRPr="007B164A">
        <w:rPr>
          <w:b/>
          <w:bCs/>
        </w:rPr>
        <w:t>To: </w:t>
      </w:r>
      <w:r w:rsidRPr="007B164A">
        <w:t xml:space="preserve">Stephan </w:t>
      </w:r>
      <w:proofErr w:type="spellStart"/>
      <w:r w:rsidRPr="007B164A">
        <w:t>Matthai</w:t>
      </w:r>
      <w:proofErr w:type="spellEnd"/>
      <w:r w:rsidRPr="007B164A">
        <w:t xml:space="preserve"> &lt;</w:t>
      </w:r>
      <w:hyperlink r:id="rId11" w:tgtFrame="_blank" w:tooltip="mailto:stephan.matthai@unimelb.edu.au" w:history="1">
        <w:r w:rsidRPr="007B164A">
          <w:rPr>
            <w:rStyle w:val="Hyperlink"/>
          </w:rPr>
          <w:t>stephan.matthai@unimelb.edu.au</w:t>
        </w:r>
      </w:hyperlink>
      <w:r w:rsidRPr="007B164A">
        <w:t>&gt;</w:t>
      </w:r>
      <w:r w:rsidRPr="007B164A">
        <w:br/>
      </w:r>
      <w:r w:rsidRPr="007B164A">
        <w:rPr>
          <w:b/>
          <w:bCs/>
        </w:rPr>
        <w:t>Subject: </w:t>
      </w:r>
      <w:r w:rsidRPr="007B164A">
        <w:t>Re: Face numbering of elements in ANSYS</w:t>
      </w:r>
    </w:p>
    <w:p w14:paraId="4CE22256" w14:textId="77777777" w:rsidR="007B164A" w:rsidRPr="007B164A" w:rsidRDefault="007B164A" w:rsidP="007B164A">
      <w:r w:rsidRPr="007B164A">
        <w:t> </w:t>
      </w:r>
    </w:p>
    <w:p w14:paraId="1A4C1AD5" w14:textId="77777777" w:rsidR="007B164A" w:rsidRPr="007B164A" w:rsidRDefault="007B164A" w:rsidP="007B164A">
      <w:r w:rsidRPr="007B164A">
        <w:t xml:space="preserve">Hi Prof. </w:t>
      </w:r>
      <w:proofErr w:type="spellStart"/>
      <w:r w:rsidRPr="007B164A">
        <w:t>Matthai</w:t>
      </w:r>
      <w:proofErr w:type="spellEnd"/>
      <w:r w:rsidRPr="007B164A">
        <w:t>,</w:t>
      </w:r>
    </w:p>
    <w:p w14:paraId="74AE0BD5" w14:textId="77777777" w:rsidR="007B164A" w:rsidRPr="007B164A" w:rsidRDefault="007B164A" w:rsidP="007B164A">
      <w:r w:rsidRPr="007B164A">
        <w:t> </w:t>
      </w:r>
    </w:p>
    <w:p w14:paraId="5408DBE5" w14:textId="3996A7CB" w:rsidR="007B164A" w:rsidRPr="007B164A" w:rsidRDefault="007B164A" w:rsidP="007B164A">
      <w:r w:rsidRPr="007B164A">
        <w:t>I am quite confused. I wonder what is listed in the '</w:t>
      </w:r>
      <w:proofErr w:type="spellStart"/>
      <w:r w:rsidRPr="007B164A">
        <w:t>pfverts</w:t>
      </w:r>
      <w:proofErr w:type="spellEnd"/>
      <w:r w:rsidRPr="007B164A">
        <w:t>' part because each line has 10 numbers.</w:t>
      </w:r>
      <w:r w:rsidRPr="007B164A">
        <w:br/>
      </w:r>
      <w:r w:rsidRPr="007B164A">
        <w:br/>
      </w:r>
      <w:r w:rsidRPr="007B164A">
        <w:fldChar w:fldCharType="begin"/>
      </w:r>
      <w:r w:rsidRPr="007B164A">
        <w:instrText xml:space="preserve"> INCLUDEPICTURE "/Users/smatthai/Library/Group Containers/UBF8T346G9.ms/WebArchiveCopyPasteTempFiles/com.microsoft.Word/cid132709*image003.png@01DAD775.E1C7E3D0" \* MERGEFORMATINET </w:instrText>
      </w:r>
      <w:r w:rsidRPr="007B164A">
        <w:fldChar w:fldCharType="separate"/>
      </w:r>
      <w:r w:rsidRPr="007B164A">
        <w:drawing>
          <wp:inline distT="0" distB="0" distL="0" distR="0" wp14:anchorId="2DD4CC91" wp14:editId="1193BD40">
            <wp:extent cx="5731510" cy="918845"/>
            <wp:effectExtent l="0" t="0" r="0" b="0"/>
            <wp:docPr id="682868101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8101" name="Picture 1" descr="A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4A">
        <w:fldChar w:fldCharType="end"/>
      </w:r>
    </w:p>
    <w:p w14:paraId="72E8C139" w14:textId="77777777" w:rsidR="007B164A" w:rsidRPr="007B164A" w:rsidRDefault="007B164A" w:rsidP="007B164A">
      <w:r w:rsidRPr="007B164A">
        <w:t> </w:t>
      </w:r>
    </w:p>
    <w:p w14:paraId="66498A29" w14:textId="77777777" w:rsidR="007B164A" w:rsidRPr="007B164A" w:rsidRDefault="007B164A" w:rsidP="007B164A">
      <w:r w:rsidRPr="007B164A">
        <w:t>And they are not the numbers of the neighbour elements I saw in ICEM. Can you please advise me on this?</w:t>
      </w:r>
      <w:r w:rsidRPr="007B164A">
        <w:br/>
      </w:r>
      <w:r w:rsidRPr="007B164A">
        <w:br/>
        <w:t>Kind regards,</w:t>
      </w:r>
    </w:p>
    <w:p w14:paraId="2E463AA9" w14:textId="77777777" w:rsidR="007B164A" w:rsidRPr="007B164A" w:rsidRDefault="007B164A" w:rsidP="007B164A">
      <w:r w:rsidRPr="007B164A">
        <w:t>Cuong Bui</w:t>
      </w:r>
    </w:p>
    <w:p w14:paraId="57453139" w14:textId="77777777" w:rsidR="007B164A" w:rsidRPr="007B164A" w:rsidRDefault="007B164A" w:rsidP="007B164A">
      <w:r w:rsidRPr="007B164A">
        <w:t> </w:t>
      </w:r>
    </w:p>
    <w:p w14:paraId="147E2AA8" w14:textId="77777777" w:rsidR="007B164A" w:rsidRPr="007B164A" w:rsidRDefault="007B164A" w:rsidP="007B164A">
      <w:r w:rsidRPr="007B164A">
        <w:t>On Tue, Jul 16, 2024 at 8:17</w:t>
      </w:r>
      <w:r w:rsidRPr="007B164A">
        <w:rPr>
          <w:rFonts w:ascii="Arial" w:hAnsi="Arial" w:cs="Arial"/>
        </w:rPr>
        <w:t> </w:t>
      </w:r>
      <w:r w:rsidRPr="007B164A">
        <w:t xml:space="preserve">AM Stephan </w:t>
      </w:r>
      <w:proofErr w:type="spellStart"/>
      <w:r w:rsidRPr="007B164A">
        <w:t>Matthai</w:t>
      </w:r>
      <w:proofErr w:type="spellEnd"/>
      <w:r w:rsidRPr="007B164A">
        <w:t xml:space="preserve"> &lt;</w:t>
      </w:r>
      <w:hyperlink r:id="rId13" w:tgtFrame="_blank" w:tooltip="mailto:stephan.matthai@unimelb.edu.au" w:history="1">
        <w:r w:rsidRPr="007B164A">
          <w:rPr>
            <w:rStyle w:val="Hyperlink"/>
          </w:rPr>
          <w:t>stephan.matthai@unimelb.edu.au</w:t>
        </w:r>
      </w:hyperlink>
      <w:r w:rsidRPr="007B164A">
        <w:t>&gt; wrote:</w:t>
      </w:r>
    </w:p>
    <w:p w14:paraId="4737256E" w14:textId="77777777" w:rsidR="007B164A" w:rsidRPr="007B164A" w:rsidRDefault="007B164A" w:rsidP="007B164A">
      <w:r w:rsidRPr="007B164A">
        <w:t>Hi Cuong,</w:t>
      </w:r>
    </w:p>
    <w:p w14:paraId="29A3C1DB" w14:textId="77777777" w:rsidR="007B164A" w:rsidRPr="007B164A" w:rsidRDefault="007B164A" w:rsidP="007B164A">
      <w:r w:rsidRPr="007B164A">
        <w:t> </w:t>
      </w:r>
    </w:p>
    <w:p w14:paraId="0A50C0AF" w14:textId="77777777" w:rsidR="007B164A" w:rsidRPr="007B164A" w:rsidRDefault="007B164A" w:rsidP="007B164A">
      <w:r w:rsidRPr="007B164A">
        <w:t>Can you please make a super simple box model of hexahedra in ANSYS,</w:t>
      </w:r>
    </w:p>
    <w:p w14:paraId="56FCB00C" w14:textId="77777777" w:rsidR="007B164A" w:rsidRPr="007B164A" w:rsidRDefault="007B164A" w:rsidP="007B164A">
      <w:r w:rsidRPr="007B164A">
        <w:t>output it to CSP in ascii format, and then check for one of the elements in which order the faces are numbered?</w:t>
      </w:r>
    </w:p>
    <w:p w14:paraId="36FA9839" w14:textId="77777777" w:rsidR="007B164A" w:rsidRPr="007B164A" w:rsidRDefault="007B164A" w:rsidP="007B164A">
      <w:r w:rsidRPr="007B164A">
        <w:t xml:space="preserve">In order to do </w:t>
      </w:r>
      <w:proofErr w:type="gramStart"/>
      <w:r w:rsidRPr="007B164A">
        <w:t>that ,</w:t>
      </w:r>
      <w:proofErr w:type="gramEnd"/>
      <w:r w:rsidRPr="007B164A">
        <w:t xml:space="preserve"> you need to visualise the element numbers in ANSYS and then compare those with the element </w:t>
      </w:r>
      <w:proofErr w:type="spellStart"/>
      <w:r w:rsidRPr="007B164A">
        <w:t>neighbors</w:t>
      </w:r>
      <w:proofErr w:type="spellEnd"/>
      <w:r w:rsidRPr="007B164A">
        <w:t xml:space="preserve"> listed in the</w:t>
      </w:r>
    </w:p>
    <w:p w14:paraId="46AE90B5" w14:textId="77777777" w:rsidR="007B164A" w:rsidRPr="007B164A" w:rsidRDefault="007B164A" w:rsidP="007B164A">
      <w:r w:rsidRPr="007B164A">
        <w:t>‘</w:t>
      </w:r>
      <w:proofErr w:type="spellStart"/>
      <w:r w:rsidRPr="007B164A">
        <w:t>pfverts</w:t>
      </w:r>
      <w:proofErr w:type="spellEnd"/>
      <w:r w:rsidRPr="007B164A">
        <w:t>’ record within the ascii-formatted ‘.</w:t>
      </w:r>
      <w:proofErr w:type="spellStart"/>
      <w:r w:rsidRPr="007B164A">
        <w:t>dat</w:t>
      </w:r>
      <w:proofErr w:type="spellEnd"/>
      <w:r w:rsidRPr="007B164A">
        <w:t xml:space="preserve">’ file. This record lists the </w:t>
      </w:r>
      <w:proofErr w:type="spellStart"/>
      <w:r w:rsidRPr="007B164A">
        <w:t>neighbor</w:t>
      </w:r>
      <w:proofErr w:type="spellEnd"/>
      <w:r w:rsidRPr="007B164A">
        <w:t xml:space="preserve"> elements of each element, one per face, in the order of the faces.</w:t>
      </w:r>
    </w:p>
    <w:p w14:paraId="31F24CF7" w14:textId="77777777" w:rsidR="007B164A" w:rsidRPr="007B164A" w:rsidRDefault="007B164A" w:rsidP="007B164A">
      <w:r w:rsidRPr="007B164A">
        <w:lastRenderedPageBreak/>
        <w:t xml:space="preserve">Relative to the coordinate system of your model, on which side of the hexahedron are these </w:t>
      </w:r>
      <w:proofErr w:type="spellStart"/>
      <w:r w:rsidRPr="007B164A">
        <w:t>neighbors</w:t>
      </w:r>
      <w:proofErr w:type="spellEnd"/>
      <w:r w:rsidRPr="007B164A">
        <w:t xml:space="preserve"> located? – BOTTOM, TOP, LEFT, RIGHT, BACK FRONT?</w:t>
      </w:r>
    </w:p>
    <w:p w14:paraId="377F7812" w14:textId="77777777" w:rsidR="007B164A" w:rsidRPr="007B164A" w:rsidRDefault="007B164A" w:rsidP="007B164A">
      <w:r w:rsidRPr="007B164A">
        <w:t> </w:t>
      </w:r>
    </w:p>
    <w:p w14:paraId="302E2A4C" w14:textId="77777777" w:rsidR="007B164A" w:rsidRPr="007B164A" w:rsidRDefault="007B164A" w:rsidP="007B164A">
      <w:r w:rsidRPr="007B164A">
        <w:t>Happy to clarify this more if there is the need.</w:t>
      </w:r>
    </w:p>
    <w:p w14:paraId="761984B1" w14:textId="77777777" w:rsidR="007B164A" w:rsidRPr="007B164A" w:rsidRDefault="007B164A" w:rsidP="007B164A">
      <w:r w:rsidRPr="007B164A">
        <w:t> </w:t>
      </w:r>
    </w:p>
    <w:p w14:paraId="4C046765" w14:textId="77777777" w:rsidR="007B164A" w:rsidRPr="007B164A" w:rsidRDefault="007B164A" w:rsidP="007B164A">
      <w:r w:rsidRPr="007B164A">
        <w:t>Many thanks for checking this for me.</w:t>
      </w:r>
    </w:p>
    <w:p w14:paraId="5FFF7983" w14:textId="77777777" w:rsidR="007B164A" w:rsidRPr="007B164A" w:rsidRDefault="007B164A" w:rsidP="007B164A">
      <w:r w:rsidRPr="007B164A">
        <w:t> </w:t>
      </w:r>
    </w:p>
    <w:p w14:paraId="66E57F0A" w14:textId="77777777" w:rsidR="007B164A" w:rsidRPr="007B164A" w:rsidRDefault="007B164A" w:rsidP="007B164A">
      <w:r w:rsidRPr="007B164A">
        <w:t>Best,</w:t>
      </w:r>
    </w:p>
    <w:p w14:paraId="0D47846B" w14:textId="77777777" w:rsidR="007B164A" w:rsidRPr="007B164A" w:rsidRDefault="007B164A" w:rsidP="007B164A">
      <w:r w:rsidRPr="007B164A">
        <w:t>Stephan</w:t>
      </w:r>
    </w:p>
    <w:p w14:paraId="0BAFB1ED" w14:textId="77777777" w:rsidR="007B164A" w:rsidRPr="007B164A" w:rsidRDefault="007B164A" w:rsidP="007B164A">
      <w:r w:rsidRPr="007B164A">
        <w:t> </w:t>
      </w:r>
    </w:p>
    <w:p w14:paraId="6E497549" w14:textId="77777777" w:rsidR="007B164A" w:rsidRPr="007B164A" w:rsidRDefault="007B164A" w:rsidP="007B164A">
      <w:r w:rsidRPr="007B164A">
        <w:t xml:space="preserve">Prof. Stephan K. </w:t>
      </w:r>
      <w:proofErr w:type="spellStart"/>
      <w:r w:rsidRPr="007B164A">
        <w:t>Matthai</w:t>
      </w:r>
      <w:proofErr w:type="spellEnd"/>
      <w:r w:rsidRPr="007B164A">
        <w:t>  </w:t>
      </w:r>
    </w:p>
    <w:p w14:paraId="13256776" w14:textId="77777777" w:rsidR="007B164A" w:rsidRPr="007B164A" w:rsidRDefault="007B164A" w:rsidP="007B164A">
      <w:r w:rsidRPr="007B164A">
        <w:t>Chair of Reservoir Engineering</w:t>
      </w:r>
    </w:p>
    <w:p w14:paraId="1CFEC999" w14:textId="77777777" w:rsidR="007B164A" w:rsidRPr="007B164A" w:rsidRDefault="007B164A" w:rsidP="007B164A">
      <w:r w:rsidRPr="007B164A">
        <w:t>Department of Infrastructure Engineering </w:t>
      </w:r>
    </w:p>
    <w:p w14:paraId="7588C11B" w14:textId="77777777" w:rsidR="007B164A" w:rsidRPr="007B164A" w:rsidRDefault="007B164A" w:rsidP="007B164A">
      <w:r w:rsidRPr="007B164A">
        <w:t>The University of Melbourne</w:t>
      </w:r>
    </w:p>
    <w:p w14:paraId="1A651070" w14:textId="77777777" w:rsidR="007B164A" w:rsidRPr="007B164A" w:rsidRDefault="007B164A" w:rsidP="007B164A">
      <w:r w:rsidRPr="007B164A">
        <w:t>Building 175 (Engineering Block B), Level 2, Room B205A</w:t>
      </w:r>
    </w:p>
    <w:p w14:paraId="32345442" w14:textId="77777777" w:rsidR="007B164A" w:rsidRPr="007B164A" w:rsidRDefault="007B164A" w:rsidP="007B164A">
      <w:r w:rsidRPr="007B164A">
        <w:t>Grattan Street, Melbourne, VIC 3010, Australia</w:t>
      </w:r>
    </w:p>
    <w:p w14:paraId="1C912AF7" w14:textId="77777777" w:rsidR="007B164A" w:rsidRPr="007B164A" w:rsidRDefault="007B164A" w:rsidP="007B164A">
      <w:r w:rsidRPr="007B164A">
        <w:t>T: +61 3 834 46084</w:t>
      </w:r>
    </w:p>
    <w:p w14:paraId="082A080C" w14:textId="77777777" w:rsidR="007B164A" w:rsidRPr="007B164A" w:rsidRDefault="007B164A" w:rsidP="007B164A">
      <w:r w:rsidRPr="007B164A">
        <w:t>M: +61 452 521 033</w:t>
      </w:r>
    </w:p>
    <w:p w14:paraId="4F835E52" w14:textId="77777777" w:rsidR="007B164A" w:rsidRPr="007B164A" w:rsidRDefault="007B164A" w:rsidP="007B164A">
      <w:r w:rsidRPr="007B164A">
        <w:t>E: </w:t>
      </w:r>
      <w:hyperlink r:id="rId14" w:tgtFrame="_blank" w:tooltip="mailto:stephan.matthai@unimelb.edu.au" w:history="1">
        <w:r w:rsidRPr="007B164A">
          <w:rPr>
            <w:rStyle w:val="Hyperlink"/>
          </w:rPr>
          <w:t>stephan.matthai@unimelb.edu.au</w:t>
        </w:r>
      </w:hyperlink>
    </w:p>
    <w:p w14:paraId="7DC63ED6" w14:textId="77777777" w:rsidR="007B164A" w:rsidRPr="007B164A" w:rsidRDefault="007B164A" w:rsidP="007B164A">
      <w:r w:rsidRPr="007B164A">
        <w:t>W: http:/</w:t>
      </w:r>
      <w:hyperlink r:id="rId15" w:tgtFrame="_blank" w:tooltip="http://www.ie.unimelb.edu.au/matthai" w:history="1">
        <w:r w:rsidRPr="007B164A">
          <w:rPr>
            <w:rStyle w:val="Hyperlink"/>
          </w:rPr>
          <w:t>www.ie.unimelb.edu.au/matthai</w:t>
        </w:r>
      </w:hyperlink>
    </w:p>
    <w:p w14:paraId="396589C9" w14:textId="77777777" w:rsidR="007B164A" w:rsidRPr="007B164A" w:rsidRDefault="007B164A" w:rsidP="007B164A">
      <w:r w:rsidRPr="007B164A">
        <w:t>W: </w:t>
      </w:r>
      <w:hyperlink r:id="rId16" w:tgtFrame="_blank" w:tooltip="https://geocquest.org/" w:history="1">
        <w:r w:rsidRPr="007B164A">
          <w:rPr>
            <w:rStyle w:val="Hyperlink"/>
          </w:rPr>
          <w:t>https://geocquest.org/</w:t>
        </w:r>
      </w:hyperlink>
    </w:p>
    <w:p w14:paraId="0763A908" w14:textId="77777777" w:rsidR="007B164A" w:rsidRPr="007B164A" w:rsidRDefault="007B164A" w:rsidP="007B164A">
      <w:r w:rsidRPr="007B164A">
        <w:t> </w:t>
      </w:r>
    </w:p>
    <w:p w14:paraId="1558568D" w14:textId="77777777" w:rsidR="007B164A" w:rsidRPr="007B164A" w:rsidRDefault="007B164A" w:rsidP="007B164A">
      <w:r w:rsidRPr="007B164A">
        <w:t> </w:t>
      </w:r>
    </w:p>
    <w:p w14:paraId="44E99263" w14:textId="77777777" w:rsidR="000E1DAD" w:rsidRDefault="000E1DAD"/>
    <w:sectPr w:rsidR="000E1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4A"/>
    <w:rsid w:val="00041811"/>
    <w:rsid w:val="000504A7"/>
    <w:rsid w:val="00065BA8"/>
    <w:rsid w:val="00090FD3"/>
    <w:rsid w:val="000E1DAD"/>
    <w:rsid w:val="00142AE7"/>
    <w:rsid w:val="00163370"/>
    <w:rsid w:val="0018331A"/>
    <w:rsid w:val="00226B1A"/>
    <w:rsid w:val="00247820"/>
    <w:rsid w:val="00252C81"/>
    <w:rsid w:val="0025534C"/>
    <w:rsid w:val="0026157F"/>
    <w:rsid w:val="002A6BF8"/>
    <w:rsid w:val="002B38F6"/>
    <w:rsid w:val="002D3389"/>
    <w:rsid w:val="002D4416"/>
    <w:rsid w:val="00313900"/>
    <w:rsid w:val="003659FA"/>
    <w:rsid w:val="00386774"/>
    <w:rsid w:val="003D4B97"/>
    <w:rsid w:val="004407FC"/>
    <w:rsid w:val="00453CCB"/>
    <w:rsid w:val="0047162B"/>
    <w:rsid w:val="00472ABA"/>
    <w:rsid w:val="004D7C71"/>
    <w:rsid w:val="0050030A"/>
    <w:rsid w:val="00504CC4"/>
    <w:rsid w:val="00507BBE"/>
    <w:rsid w:val="00511AA6"/>
    <w:rsid w:val="005866B5"/>
    <w:rsid w:val="00587008"/>
    <w:rsid w:val="005A0EF2"/>
    <w:rsid w:val="005E78B2"/>
    <w:rsid w:val="005F203F"/>
    <w:rsid w:val="0065577F"/>
    <w:rsid w:val="006767BC"/>
    <w:rsid w:val="006961CB"/>
    <w:rsid w:val="0069632A"/>
    <w:rsid w:val="006B1A54"/>
    <w:rsid w:val="006B262C"/>
    <w:rsid w:val="006B2F01"/>
    <w:rsid w:val="006B352D"/>
    <w:rsid w:val="006C1A48"/>
    <w:rsid w:val="006D60FB"/>
    <w:rsid w:val="006E75AB"/>
    <w:rsid w:val="00753D90"/>
    <w:rsid w:val="00766A2E"/>
    <w:rsid w:val="0078708B"/>
    <w:rsid w:val="007A4E87"/>
    <w:rsid w:val="007B164A"/>
    <w:rsid w:val="007B6550"/>
    <w:rsid w:val="007D0856"/>
    <w:rsid w:val="007D4481"/>
    <w:rsid w:val="007E41C9"/>
    <w:rsid w:val="007F2BD8"/>
    <w:rsid w:val="00801E08"/>
    <w:rsid w:val="008273EF"/>
    <w:rsid w:val="008566E6"/>
    <w:rsid w:val="0087754D"/>
    <w:rsid w:val="008E1B28"/>
    <w:rsid w:val="008F484D"/>
    <w:rsid w:val="0094346C"/>
    <w:rsid w:val="00957B1D"/>
    <w:rsid w:val="009863EA"/>
    <w:rsid w:val="00987CA2"/>
    <w:rsid w:val="00990894"/>
    <w:rsid w:val="009C0801"/>
    <w:rsid w:val="009E2228"/>
    <w:rsid w:val="009E6E3A"/>
    <w:rsid w:val="00A063D3"/>
    <w:rsid w:val="00A207F7"/>
    <w:rsid w:val="00A2643B"/>
    <w:rsid w:val="00A8358E"/>
    <w:rsid w:val="00AF7151"/>
    <w:rsid w:val="00B16DE6"/>
    <w:rsid w:val="00B53296"/>
    <w:rsid w:val="00B53CE4"/>
    <w:rsid w:val="00B62D49"/>
    <w:rsid w:val="00B72375"/>
    <w:rsid w:val="00BA4B3D"/>
    <w:rsid w:val="00BB6997"/>
    <w:rsid w:val="00BE20BC"/>
    <w:rsid w:val="00BE2676"/>
    <w:rsid w:val="00BE5846"/>
    <w:rsid w:val="00C55AF4"/>
    <w:rsid w:val="00C76742"/>
    <w:rsid w:val="00D26F5A"/>
    <w:rsid w:val="00D27508"/>
    <w:rsid w:val="00DE3ED6"/>
    <w:rsid w:val="00DF5C8F"/>
    <w:rsid w:val="00E014CC"/>
    <w:rsid w:val="00E050E7"/>
    <w:rsid w:val="00E06541"/>
    <w:rsid w:val="00E22372"/>
    <w:rsid w:val="00E23CC4"/>
    <w:rsid w:val="00EC46B6"/>
    <w:rsid w:val="00ED2079"/>
    <w:rsid w:val="00ED308E"/>
    <w:rsid w:val="00EE1434"/>
    <w:rsid w:val="00EE2406"/>
    <w:rsid w:val="00F06560"/>
    <w:rsid w:val="00F07681"/>
    <w:rsid w:val="00F8319E"/>
    <w:rsid w:val="00FB6E4F"/>
    <w:rsid w:val="00FD35D5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932FA"/>
  <w15:chartTrackingRefBased/>
  <w15:docId w15:val="{804D270F-F93F-0245-A1D7-D39A356D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1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4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B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8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041">
          <w:marLeft w:val="0"/>
          <w:marRight w:val="0"/>
          <w:marTop w:val="0"/>
          <w:marBottom w:val="0"/>
          <w:divBdr>
            <w:top w:val="single" w:sz="8" w:space="3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347">
              <w:blockQuote w:val="1"/>
              <w:marLeft w:val="96"/>
              <w:marRight w:val="0"/>
              <w:marTop w:val="100"/>
              <w:marBottom w:val="100"/>
              <w:divBdr>
                <w:top w:val="none" w:sz="0" w:space="0" w:color="auto"/>
                <w:left w:val="single" w:sz="8" w:space="6" w:color="auto"/>
                <w:bottom w:val="none" w:sz="0" w:space="0" w:color="auto"/>
                <w:right w:val="none" w:sz="0" w:space="0" w:color="auto"/>
              </w:divBdr>
              <w:divsChild>
                <w:div w:id="16260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3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70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3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69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4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91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2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087210">
                                  <w:blockQuote w:val="1"/>
                                  <w:marLeft w:val="96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single" w:sz="8" w:space="6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6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phan.matthai@unimelb.edu.au" TargetMode="External"/><Relationship Id="rId13" Type="http://schemas.openxmlformats.org/officeDocument/2006/relationships/hyperlink" Target="mailto:stephan.matthai@unimelb.edu.au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cuongb@student.unimelb.edu.au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eocquest.org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stephan.matthai@unimelb.edu.au" TargetMode="External"/><Relationship Id="rId5" Type="http://schemas.openxmlformats.org/officeDocument/2006/relationships/hyperlink" Target="https://en.wikipedia.org/wiki/Corner-point_grid" TargetMode="External"/><Relationship Id="rId15" Type="http://schemas.openxmlformats.org/officeDocument/2006/relationships/hyperlink" Target="http://www.ie.unimelb.edu.au/matthai" TargetMode="External"/><Relationship Id="rId10" Type="http://schemas.openxmlformats.org/officeDocument/2006/relationships/hyperlink" Target="mailto:cuongb@student.unimelb.edu.au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stephan.matthai@unimelb.edu.au" TargetMode="External"/><Relationship Id="rId14" Type="http://schemas.openxmlformats.org/officeDocument/2006/relationships/hyperlink" Target="mailto:stephan.matthai@unimelb.edu.a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Stephan Matthai</cp:lastModifiedBy>
  <cp:revision>2</cp:revision>
  <dcterms:created xsi:type="dcterms:W3CDTF">2024-07-16T18:47:00Z</dcterms:created>
  <dcterms:modified xsi:type="dcterms:W3CDTF">2024-07-16T18:54:00Z</dcterms:modified>
</cp:coreProperties>
</file>